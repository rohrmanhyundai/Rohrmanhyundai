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10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6" w:space="0" w:color="7F7F7F"/>
          <w:insideV w:val="single" w:sz="6" w:space="0" w:color="7F7F7F"/>
        </w:tblBorders>
        <w:tblLook w:val="01E0" w:firstRow="1" w:lastRow="1" w:firstColumn="1" w:lastColumn="1" w:noHBand="0" w:noVBand="0"/>
      </w:tblPr>
      <w:tblGrid>
        <w:gridCol w:w="1436"/>
        <w:gridCol w:w="739"/>
        <w:gridCol w:w="378"/>
        <w:gridCol w:w="4121"/>
        <w:gridCol w:w="74"/>
        <w:gridCol w:w="1265"/>
        <w:gridCol w:w="15"/>
        <w:gridCol w:w="76"/>
        <w:gridCol w:w="2006"/>
      </w:tblGrid>
      <w:tr w:rsidR="00C554B1" w:rsidRPr="0025255F" w14:paraId="4ECB5E4A" w14:textId="77777777" w:rsidTr="005A0397">
        <w:trPr>
          <w:trHeight w:val="209"/>
          <w:jc w:val="center"/>
        </w:trPr>
        <w:tc>
          <w:tcPr>
            <w:tcW w:w="10110" w:type="dxa"/>
            <w:gridSpan w:val="9"/>
            <w:tcBorders>
              <w:bottom w:val="single" w:sz="6" w:space="0" w:color="7F7F7F"/>
            </w:tcBorders>
            <w:vAlign w:val="center"/>
          </w:tcPr>
          <w:p w14:paraId="259E8E71" w14:textId="5032A9F1" w:rsidR="00C554B1" w:rsidRPr="003A20B4" w:rsidRDefault="00D674FF" w:rsidP="0025255F">
            <w:pPr>
              <w:pStyle w:val="Heading2"/>
              <w:rPr>
                <w:b/>
                <w:bCs/>
              </w:rPr>
            </w:pPr>
            <w:r>
              <w:t>Dealership NAME</w:t>
            </w:r>
            <w:r w:rsidR="00317E06">
              <w:t>:</w:t>
            </w:r>
            <w:r w:rsidR="00C5574B">
              <w:t xml:space="preserve"> </w:t>
            </w:r>
            <w:r w:rsidR="003A20B4">
              <w:rPr>
                <w:b/>
                <w:bCs/>
              </w:rPr>
              <w:t>Rohrman Auto Group</w:t>
            </w:r>
          </w:p>
        </w:tc>
      </w:tr>
      <w:tr w:rsidR="00C554B1" w:rsidRPr="0025255F" w14:paraId="267912C4" w14:textId="77777777" w:rsidTr="00F5004A">
        <w:trPr>
          <w:trHeight w:val="348"/>
          <w:jc w:val="center"/>
        </w:trPr>
        <w:tc>
          <w:tcPr>
            <w:tcW w:w="10110" w:type="dxa"/>
            <w:gridSpan w:val="9"/>
            <w:tcBorders>
              <w:top w:val="single" w:sz="6" w:space="0" w:color="7F7F7F"/>
              <w:bottom w:val="single" w:sz="6" w:space="0" w:color="7F7F7F"/>
            </w:tcBorders>
            <w:shd w:val="clear" w:color="auto" w:fill="DBE5F1"/>
            <w:vAlign w:val="center"/>
          </w:tcPr>
          <w:p w14:paraId="6AED2388" w14:textId="77777777" w:rsidR="00C554B1" w:rsidRPr="00311BA7" w:rsidRDefault="00D674FF" w:rsidP="0025255F">
            <w:pPr>
              <w:pStyle w:val="Heading1"/>
              <w:rPr>
                <w:sz w:val="32"/>
                <w:szCs w:val="32"/>
              </w:rPr>
            </w:pPr>
            <w:r w:rsidRPr="00311BA7">
              <w:rPr>
                <w:sz w:val="32"/>
                <w:szCs w:val="32"/>
              </w:rPr>
              <w:t xml:space="preserve">Employee Counseling </w:t>
            </w:r>
            <w:r w:rsidR="00B9396D" w:rsidRPr="00311BA7">
              <w:rPr>
                <w:sz w:val="32"/>
                <w:szCs w:val="32"/>
              </w:rPr>
              <w:t>Form</w:t>
            </w:r>
          </w:p>
        </w:tc>
      </w:tr>
      <w:tr w:rsidR="001C0B48" w:rsidRPr="0025255F" w14:paraId="370AC218" w14:textId="77777777" w:rsidTr="005A0397">
        <w:trPr>
          <w:trHeight w:val="209"/>
          <w:jc w:val="center"/>
        </w:trPr>
        <w:tc>
          <w:tcPr>
            <w:tcW w:w="2553" w:type="dxa"/>
            <w:gridSpan w:val="3"/>
            <w:tcBorders>
              <w:top w:val="single" w:sz="6" w:space="0" w:color="7F7F7F"/>
            </w:tcBorders>
            <w:vAlign w:val="bottom"/>
          </w:tcPr>
          <w:p w14:paraId="0DD1B482" w14:textId="77777777" w:rsidR="00C554B1" w:rsidRPr="0025255F" w:rsidRDefault="00D674FF" w:rsidP="00326AFD">
            <w:pPr>
              <w:pStyle w:val="body"/>
            </w:pPr>
            <w:r>
              <w:t xml:space="preserve">  Employee</w:t>
            </w:r>
            <w:r w:rsidR="00C554B1" w:rsidRPr="0025255F">
              <w:t xml:space="preserve"> Name</w:t>
            </w:r>
            <w:r w:rsidR="0025255F" w:rsidRPr="0025255F">
              <w:t>:</w:t>
            </w:r>
          </w:p>
        </w:tc>
        <w:tc>
          <w:tcPr>
            <w:tcW w:w="4121" w:type="dxa"/>
            <w:tcBorders>
              <w:top w:val="single" w:sz="6" w:space="0" w:color="7F7F7F"/>
            </w:tcBorders>
            <w:vAlign w:val="bottom"/>
          </w:tcPr>
          <w:p w14:paraId="4106A7C2" w14:textId="762CC3BE" w:rsidR="00311BA7" w:rsidRPr="00317E06" w:rsidRDefault="00311BA7" w:rsidP="0061301F">
            <w:pPr>
              <w:pStyle w:val="body"/>
              <w:rPr>
                <w:b/>
                <w:bCs/>
              </w:rPr>
            </w:pPr>
          </w:p>
        </w:tc>
        <w:tc>
          <w:tcPr>
            <w:tcW w:w="1339" w:type="dxa"/>
            <w:gridSpan w:val="2"/>
            <w:tcBorders>
              <w:top w:val="single" w:sz="6" w:space="0" w:color="7F7F7F"/>
            </w:tcBorders>
            <w:vAlign w:val="bottom"/>
          </w:tcPr>
          <w:p w14:paraId="375E90B9" w14:textId="77777777" w:rsidR="00C554B1" w:rsidRPr="0025255F" w:rsidRDefault="00D674FF" w:rsidP="00D674FF">
            <w:pPr>
              <w:pStyle w:val="body"/>
            </w:pPr>
            <w:r>
              <w:t>Department</w:t>
            </w:r>
            <w:r w:rsidR="00D86D7C">
              <w:t>:</w:t>
            </w:r>
          </w:p>
        </w:tc>
        <w:tc>
          <w:tcPr>
            <w:tcW w:w="2097" w:type="dxa"/>
            <w:gridSpan w:val="3"/>
            <w:tcBorders>
              <w:top w:val="single" w:sz="6" w:space="0" w:color="7F7F7F"/>
            </w:tcBorders>
            <w:vAlign w:val="bottom"/>
          </w:tcPr>
          <w:p w14:paraId="41E2DB7A" w14:textId="0C1EC333" w:rsidR="00C554B1" w:rsidRPr="00317E06" w:rsidRDefault="00675C65" w:rsidP="0061301F">
            <w:pPr>
              <w:pStyle w:val="body"/>
              <w:rPr>
                <w:b/>
                <w:bCs/>
              </w:rPr>
            </w:pPr>
            <w:r>
              <w:rPr>
                <w:b/>
                <w:bCs/>
              </w:rPr>
              <w:t>HYUNDAI</w:t>
            </w:r>
          </w:p>
        </w:tc>
      </w:tr>
      <w:tr w:rsidR="001C0B48" w:rsidRPr="0025255F" w14:paraId="13D30565" w14:textId="77777777" w:rsidTr="001C0B48">
        <w:trPr>
          <w:trHeight w:val="293"/>
          <w:jc w:val="center"/>
        </w:trPr>
        <w:tc>
          <w:tcPr>
            <w:tcW w:w="6674" w:type="dxa"/>
            <w:gridSpan w:val="4"/>
            <w:tcBorders>
              <w:bottom w:val="single" w:sz="4" w:space="0" w:color="7F7F7F"/>
            </w:tcBorders>
            <w:vAlign w:val="bottom"/>
          </w:tcPr>
          <w:tbl>
            <w:tblPr>
              <w:tblW w:w="6286" w:type="dxa"/>
              <w:tblLook w:val="01E0" w:firstRow="1" w:lastRow="1" w:firstColumn="1" w:lastColumn="1" w:noHBand="0" w:noVBand="0"/>
            </w:tblPr>
            <w:tblGrid>
              <w:gridCol w:w="2127"/>
              <w:gridCol w:w="4159"/>
            </w:tblGrid>
            <w:tr w:rsidR="00B9396D" w:rsidRPr="00B9396D" w14:paraId="1DF4873B" w14:textId="77777777" w:rsidTr="00311BA7">
              <w:trPr>
                <w:trHeight w:val="414"/>
              </w:trPr>
              <w:tc>
                <w:tcPr>
                  <w:tcW w:w="2127" w:type="dxa"/>
                  <w:vAlign w:val="bottom"/>
                </w:tcPr>
                <w:p w14:paraId="32C4E657" w14:textId="0451771F" w:rsidR="00D674FF" w:rsidRPr="0025255F" w:rsidRDefault="00B9396D" w:rsidP="00B9396D">
                  <w:pPr>
                    <w:pStyle w:val="body"/>
                  </w:pPr>
                  <w:r>
                    <w:t>S</w:t>
                  </w:r>
                  <w:r w:rsidR="00D674FF">
                    <w:t>upervisor</w:t>
                  </w:r>
                  <w:r w:rsidR="00D674FF" w:rsidRPr="0025255F">
                    <w:t>:</w:t>
                  </w:r>
                  <w:r w:rsidR="00317E06">
                    <w:t xml:space="preserve"> </w:t>
                  </w:r>
                </w:p>
              </w:tc>
              <w:tc>
                <w:tcPr>
                  <w:tcW w:w="4159" w:type="dxa"/>
                  <w:vAlign w:val="bottom"/>
                </w:tcPr>
                <w:p w14:paraId="46C5665B" w14:textId="0ECA740E" w:rsidR="00D674FF" w:rsidRPr="0012547E" w:rsidRDefault="00D674FF" w:rsidP="00DC0C7C">
                  <w:pPr>
                    <w:pStyle w:val="body"/>
                    <w:rPr>
                      <w:b/>
                      <w:bCs/>
                    </w:rPr>
                  </w:pPr>
                </w:p>
              </w:tc>
            </w:tr>
            <w:tr w:rsidR="0012547E" w:rsidRPr="00B9396D" w14:paraId="45DBF46A" w14:textId="77777777" w:rsidTr="0012547E">
              <w:trPr>
                <w:trHeight w:val="99"/>
              </w:trPr>
              <w:tc>
                <w:tcPr>
                  <w:tcW w:w="2127" w:type="dxa"/>
                  <w:vAlign w:val="bottom"/>
                </w:tcPr>
                <w:p w14:paraId="6812EFAE" w14:textId="77777777" w:rsidR="0012547E" w:rsidRDefault="0012547E" w:rsidP="00B9396D">
                  <w:pPr>
                    <w:pStyle w:val="body"/>
                  </w:pPr>
                </w:p>
              </w:tc>
              <w:tc>
                <w:tcPr>
                  <w:tcW w:w="4159" w:type="dxa"/>
                  <w:vAlign w:val="bottom"/>
                </w:tcPr>
                <w:p w14:paraId="3981DBD9" w14:textId="77777777" w:rsidR="0012547E" w:rsidRDefault="0012547E" w:rsidP="00DC0C7C">
                  <w:pPr>
                    <w:pStyle w:val="body"/>
                    <w:rPr>
                      <w:u w:val="single"/>
                    </w:rPr>
                  </w:pPr>
                </w:p>
              </w:tc>
            </w:tr>
          </w:tbl>
          <w:p w14:paraId="48F49190" w14:textId="77777777" w:rsidR="00721A66" w:rsidRPr="0025255F" w:rsidRDefault="00721A66" w:rsidP="0061301F">
            <w:pPr>
              <w:pStyle w:val="body"/>
            </w:pPr>
          </w:p>
        </w:tc>
        <w:tc>
          <w:tcPr>
            <w:tcW w:w="1354" w:type="dxa"/>
            <w:gridSpan w:val="3"/>
            <w:tcBorders>
              <w:bottom w:val="single" w:sz="4" w:space="0" w:color="7F7F7F"/>
            </w:tcBorders>
            <w:vAlign w:val="bottom"/>
          </w:tcPr>
          <w:p w14:paraId="698124D1" w14:textId="69DE0B71" w:rsidR="00721A66" w:rsidRPr="0025255F" w:rsidRDefault="0012547E" w:rsidP="00326AFD">
            <w:pPr>
              <w:pStyle w:val="body"/>
            </w:pPr>
            <w:r>
              <w:t>P</w:t>
            </w:r>
            <w:r w:rsidR="00D674FF">
              <w:t>osition</w:t>
            </w:r>
            <w:r w:rsidR="00721A66" w:rsidRPr="0025255F">
              <w:t>:</w:t>
            </w:r>
          </w:p>
        </w:tc>
        <w:tc>
          <w:tcPr>
            <w:tcW w:w="2082" w:type="dxa"/>
            <w:gridSpan w:val="2"/>
            <w:tcBorders>
              <w:bottom w:val="single" w:sz="4" w:space="0" w:color="7F7F7F"/>
            </w:tcBorders>
            <w:vAlign w:val="bottom"/>
          </w:tcPr>
          <w:p w14:paraId="1A6E4829" w14:textId="2E288FD5" w:rsidR="00721A66" w:rsidRPr="00317E06" w:rsidRDefault="00675C65" w:rsidP="0061301F">
            <w:pPr>
              <w:pStyle w:val="body"/>
              <w:rPr>
                <w:b/>
                <w:bCs/>
              </w:rPr>
            </w:pPr>
            <w:r>
              <w:rPr>
                <w:b/>
                <w:bCs/>
              </w:rPr>
              <w:t>TECH</w:t>
            </w:r>
          </w:p>
        </w:tc>
      </w:tr>
      <w:tr w:rsidR="00326AFD" w:rsidRPr="0025255F" w14:paraId="30DC730B" w14:textId="77777777" w:rsidTr="00F5004A">
        <w:trPr>
          <w:trHeight w:val="209"/>
          <w:jc w:val="center"/>
        </w:trPr>
        <w:tc>
          <w:tcPr>
            <w:tcW w:w="10110" w:type="dxa"/>
            <w:gridSpan w:val="9"/>
            <w:tcBorders>
              <w:top w:val="single" w:sz="4" w:space="0" w:color="7F7F7F"/>
              <w:bottom w:val="single" w:sz="4" w:space="0" w:color="7F7F7F"/>
            </w:tcBorders>
            <w:shd w:val="clear" w:color="auto" w:fill="DBE5F1"/>
            <w:vAlign w:val="bottom"/>
          </w:tcPr>
          <w:p w14:paraId="2182A585" w14:textId="78248565" w:rsidR="00A224F9" w:rsidRDefault="00A224F9" w:rsidP="00FA20FB">
            <w:pPr>
              <w:pStyle w:val="body"/>
            </w:pPr>
            <w:r w:rsidRPr="00FA20FB">
              <w:rPr>
                <w:b/>
              </w:rPr>
              <w:t xml:space="preserve">TYPE OF COUNSELING SESSION: </w:t>
            </w:r>
            <w:r w:rsidR="00D122BE">
              <w:rPr>
                <w:b/>
              </w:rPr>
              <w:t>WRITTEN</w:t>
            </w:r>
            <w:r w:rsidR="00675C65">
              <w:rPr>
                <w:b/>
              </w:rPr>
              <w:t xml:space="preserve">  </w:t>
            </w:r>
            <w:r w:rsidRPr="00FA20FB">
              <w:rPr>
                <w:b/>
              </w:rPr>
              <w:t xml:space="preserve">   </w:t>
            </w:r>
          </w:p>
          <w:p w14:paraId="2C14B124" w14:textId="75917290" w:rsidR="00A224F9" w:rsidRPr="00FA20FB" w:rsidRDefault="00FA20FB" w:rsidP="00311BA7">
            <w:pPr>
              <w:pStyle w:val="body"/>
              <w:rPr>
                <w:b/>
              </w:rPr>
            </w:pPr>
            <w:r w:rsidRPr="00FA20FB">
              <w:rPr>
                <w:b/>
              </w:rPr>
              <w:t>90 DAY PROBATIONARY PERIOD</w:t>
            </w:r>
            <w:r w:rsidR="00F86B8B">
              <w:rPr>
                <w:b/>
              </w:rPr>
              <w:t xml:space="preserve">: </w:t>
            </w:r>
            <w:r w:rsidR="000B788B">
              <w:rPr>
                <w:b/>
              </w:rPr>
              <w:t>NO</w:t>
            </w:r>
          </w:p>
        </w:tc>
      </w:tr>
      <w:tr w:rsidR="00A224F9" w:rsidRPr="0025255F" w14:paraId="79396EE9" w14:textId="77777777" w:rsidTr="001C0B48">
        <w:trPr>
          <w:trHeight w:val="209"/>
          <w:jc w:val="center"/>
        </w:trPr>
        <w:tc>
          <w:tcPr>
            <w:tcW w:w="10110" w:type="dxa"/>
            <w:gridSpan w:val="9"/>
            <w:vAlign w:val="bottom"/>
          </w:tcPr>
          <w:p w14:paraId="70654C9F" w14:textId="4B3EC58D" w:rsidR="005A0397" w:rsidRDefault="005A0397" w:rsidP="00D674FF">
            <w:pPr>
              <w:pStyle w:val="body"/>
            </w:pPr>
          </w:p>
        </w:tc>
      </w:tr>
      <w:tr w:rsidR="00C554B1" w:rsidRPr="0025255F" w14:paraId="4008E649" w14:textId="77777777" w:rsidTr="00F5004A">
        <w:trPr>
          <w:trHeight w:val="259"/>
          <w:jc w:val="center"/>
        </w:trPr>
        <w:tc>
          <w:tcPr>
            <w:tcW w:w="10110" w:type="dxa"/>
            <w:gridSpan w:val="9"/>
            <w:shd w:val="clear" w:color="auto" w:fill="DBE5F1"/>
            <w:vAlign w:val="center"/>
          </w:tcPr>
          <w:p w14:paraId="2B60EA4A" w14:textId="77777777" w:rsidR="00C554B1" w:rsidRPr="00FA20FB" w:rsidRDefault="00B9396D" w:rsidP="00FA20FB">
            <w:pPr>
              <w:spacing w:line="240" w:lineRule="exact"/>
              <w:rPr>
                <w:rFonts w:ascii="Garamond" w:eastAsia="Garamond" w:hAnsi="Garamond" w:cs="Garamond"/>
                <w:b/>
                <w:color w:val="00000A"/>
                <w:sz w:val="24"/>
                <w:lang w:eastAsia="hi-IN" w:bidi="hi-IN"/>
              </w:rPr>
            </w:pPr>
            <w:r w:rsidRPr="00FA20FB">
              <w:rPr>
                <w:b/>
              </w:rPr>
              <w:t>STATEMENT OF PROBLEM:</w:t>
            </w:r>
            <w:r>
              <w:rPr>
                <w:rFonts w:ascii="Garamond" w:eastAsia="Garamond" w:hAnsi="Garamond" w:cs="Garamond"/>
                <w:b/>
                <w:color w:val="00000A"/>
                <w:sz w:val="24"/>
                <w:lang w:eastAsia="hi-IN" w:bidi="hi-IN"/>
              </w:rPr>
              <w:t xml:space="preserve"> (V</w:t>
            </w:r>
            <w:r w:rsidRPr="00B9396D">
              <w:rPr>
                <w:rFonts w:ascii="Garamond" w:eastAsia="Garamond" w:hAnsi="Garamond" w:cs="Garamond"/>
                <w:b/>
                <w:color w:val="00000A"/>
                <w:sz w:val="24"/>
                <w:lang w:eastAsia="hi-IN" w:bidi="hi-IN"/>
              </w:rPr>
              <w:t xml:space="preserve">iolation of policies, </w:t>
            </w:r>
            <w:r>
              <w:rPr>
                <w:rFonts w:ascii="Garamond" w:eastAsia="Garamond" w:hAnsi="Garamond" w:cs="Garamond"/>
                <w:b/>
                <w:color w:val="00000A"/>
                <w:sz w:val="24"/>
                <w:lang w:eastAsia="hi-IN" w:bidi="hi-IN"/>
              </w:rPr>
              <w:t>S</w:t>
            </w:r>
            <w:r w:rsidRPr="00B9396D">
              <w:rPr>
                <w:rFonts w:ascii="Garamond" w:eastAsia="Garamond" w:hAnsi="Garamond" w:cs="Garamond"/>
                <w:b/>
                <w:color w:val="00000A"/>
                <w:sz w:val="24"/>
                <w:lang w:eastAsia="hi-IN" w:bidi="hi-IN"/>
              </w:rPr>
              <w:t xml:space="preserve">tandards, </w:t>
            </w:r>
            <w:r>
              <w:rPr>
                <w:rFonts w:ascii="Garamond" w:eastAsia="Garamond" w:hAnsi="Garamond" w:cs="Garamond"/>
                <w:b/>
                <w:color w:val="00000A"/>
                <w:sz w:val="24"/>
                <w:lang w:eastAsia="hi-IN" w:bidi="hi-IN"/>
              </w:rPr>
              <w:t>P</w:t>
            </w:r>
            <w:r w:rsidRPr="00B9396D">
              <w:rPr>
                <w:rFonts w:ascii="Garamond" w:eastAsia="Garamond" w:hAnsi="Garamond" w:cs="Garamond"/>
                <w:b/>
                <w:color w:val="00000A"/>
                <w:sz w:val="24"/>
                <w:lang w:eastAsia="hi-IN" w:bidi="hi-IN"/>
              </w:rPr>
              <w:t xml:space="preserve">ractices, </w:t>
            </w:r>
            <w:r>
              <w:rPr>
                <w:rFonts w:ascii="Garamond" w:eastAsia="Garamond" w:hAnsi="Garamond" w:cs="Garamond"/>
                <w:b/>
                <w:color w:val="00000A"/>
                <w:sz w:val="24"/>
                <w:lang w:eastAsia="hi-IN" w:bidi="hi-IN"/>
              </w:rPr>
              <w:t>M</w:t>
            </w:r>
            <w:r w:rsidRPr="00B9396D">
              <w:rPr>
                <w:rFonts w:ascii="Garamond" w:eastAsia="Garamond" w:hAnsi="Garamond" w:cs="Garamond"/>
                <w:b/>
                <w:color w:val="00000A"/>
                <w:sz w:val="24"/>
                <w:lang w:eastAsia="hi-IN" w:bidi="hi-IN"/>
              </w:rPr>
              <w:t xml:space="preserve">isconduct, or </w:t>
            </w:r>
            <w:r>
              <w:rPr>
                <w:rFonts w:ascii="Garamond" w:eastAsia="Garamond" w:hAnsi="Garamond" w:cs="Garamond"/>
                <w:b/>
                <w:color w:val="00000A"/>
                <w:sz w:val="24"/>
                <w:lang w:eastAsia="hi-IN" w:bidi="hi-IN"/>
              </w:rPr>
              <w:t>U</w:t>
            </w:r>
            <w:r w:rsidRPr="00B9396D">
              <w:rPr>
                <w:rFonts w:ascii="Garamond" w:eastAsia="Garamond" w:hAnsi="Garamond" w:cs="Garamond"/>
                <w:b/>
                <w:color w:val="00000A"/>
                <w:sz w:val="24"/>
                <w:lang w:eastAsia="hi-IN" w:bidi="hi-IN"/>
              </w:rPr>
              <w:t>nsatisfactory/</w:t>
            </w:r>
            <w:r>
              <w:rPr>
                <w:rFonts w:ascii="Garamond" w:eastAsia="Garamond" w:hAnsi="Garamond" w:cs="Garamond"/>
                <w:b/>
                <w:color w:val="00000A"/>
                <w:sz w:val="24"/>
                <w:lang w:eastAsia="hi-IN" w:bidi="hi-IN"/>
              </w:rPr>
              <w:t>D</w:t>
            </w:r>
            <w:r w:rsidRPr="00B9396D">
              <w:rPr>
                <w:rFonts w:ascii="Garamond" w:eastAsia="Garamond" w:hAnsi="Garamond" w:cs="Garamond"/>
                <w:b/>
                <w:color w:val="00000A"/>
                <w:sz w:val="24"/>
                <w:lang w:eastAsia="hi-IN" w:bidi="hi-IN"/>
              </w:rPr>
              <w:t>eficient work performance)</w:t>
            </w:r>
          </w:p>
        </w:tc>
      </w:tr>
      <w:tr w:rsidR="00A224F9" w:rsidRPr="0025255F" w14:paraId="3858E38C" w14:textId="77777777" w:rsidTr="001C0B48">
        <w:trPr>
          <w:trHeight w:val="209"/>
          <w:jc w:val="center"/>
        </w:trPr>
        <w:tc>
          <w:tcPr>
            <w:tcW w:w="1436" w:type="dxa"/>
            <w:vAlign w:val="center"/>
          </w:tcPr>
          <w:p w14:paraId="30774A59" w14:textId="77777777" w:rsidR="00721A66" w:rsidRPr="00311BA7" w:rsidRDefault="00721A66" w:rsidP="00721A66">
            <w:pPr>
              <w:pStyle w:val="italic"/>
              <w:rPr>
                <w:b/>
              </w:rPr>
            </w:pPr>
            <w:r w:rsidRPr="00311BA7">
              <w:rPr>
                <w:b/>
              </w:rPr>
              <w:t>Date</w:t>
            </w:r>
          </w:p>
        </w:tc>
        <w:tc>
          <w:tcPr>
            <w:tcW w:w="5312" w:type="dxa"/>
            <w:gridSpan w:val="4"/>
            <w:vAlign w:val="center"/>
          </w:tcPr>
          <w:p w14:paraId="6B6C0B46" w14:textId="53726D41" w:rsidR="00721A66" w:rsidRPr="0025255F" w:rsidRDefault="00721A66" w:rsidP="0061301F">
            <w:pPr>
              <w:pStyle w:val="body"/>
            </w:pPr>
          </w:p>
        </w:tc>
        <w:tc>
          <w:tcPr>
            <w:tcW w:w="1356" w:type="dxa"/>
            <w:gridSpan w:val="3"/>
            <w:vAlign w:val="center"/>
          </w:tcPr>
          <w:p w14:paraId="2AF97F8E" w14:textId="2C674368" w:rsidR="00721A66" w:rsidRPr="00311BA7" w:rsidRDefault="00721A66" w:rsidP="00326AFD">
            <w:pPr>
              <w:pStyle w:val="italic"/>
              <w:rPr>
                <w:b/>
              </w:rPr>
            </w:pPr>
            <w:r w:rsidRPr="00311BA7">
              <w:rPr>
                <w:b/>
              </w:rPr>
              <w:t>Time</w:t>
            </w:r>
          </w:p>
        </w:tc>
        <w:tc>
          <w:tcPr>
            <w:tcW w:w="2006" w:type="dxa"/>
            <w:vAlign w:val="center"/>
          </w:tcPr>
          <w:p w14:paraId="409F3FA1" w14:textId="3CE69AD2" w:rsidR="00721A66" w:rsidRPr="0025255F" w:rsidRDefault="00721A66" w:rsidP="0061301F">
            <w:pPr>
              <w:pStyle w:val="body"/>
            </w:pPr>
          </w:p>
        </w:tc>
      </w:tr>
      <w:tr w:rsidR="00A224F9" w:rsidRPr="0025255F" w14:paraId="4ACD2F12" w14:textId="77777777" w:rsidTr="001C0B48">
        <w:trPr>
          <w:trHeight w:val="209"/>
          <w:jc w:val="center"/>
        </w:trPr>
        <w:tc>
          <w:tcPr>
            <w:tcW w:w="2175" w:type="dxa"/>
            <w:gridSpan w:val="2"/>
            <w:vAlign w:val="center"/>
          </w:tcPr>
          <w:p w14:paraId="451E4674" w14:textId="77777777" w:rsidR="0025255F" w:rsidRPr="00311BA7" w:rsidRDefault="0025255F" w:rsidP="00721A66">
            <w:pPr>
              <w:pStyle w:val="italic"/>
              <w:rPr>
                <w:b/>
              </w:rPr>
            </w:pPr>
            <w:r w:rsidRPr="00311BA7">
              <w:rPr>
                <w:b/>
              </w:rPr>
              <w:t>Location</w:t>
            </w:r>
          </w:p>
        </w:tc>
        <w:tc>
          <w:tcPr>
            <w:tcW w:w="7935" w:type="dxa"/>
            <w:gridSpan w:val="7"/>
            <w:vAlign w:val="center"/>
          </w:tcPr>
          <w:p w14:paraId="3581ACC1" w14:textId="1FBB6430" w:rsidR="0025255F" w:rsidRPr="0025255F" w:rsidRDefault="0025255F" w:rsidP="0061301F">
            <w:pPr>
              <w:pStyle w:val="body"/>
            </w:pPr>
          </w:p>
        </w:tc>
      </w:tr>
      <w:tr w:rsidR="00C554B1" w:rsidRPr="0025255F" w14:paraId="066A3D02" w14:textId="77777777" w:rsidTr="00F5004A">
        <w:trPr>
          <w:trHeight w:val="139"/>
          <w:jc w:val="center"/>
        </w:trPr>
        <w:tc>
          <w:tcPr>
            <w:tcW w:w="10110" w:type="dxa"/>
            <w:gridSpan w:val="9"/>
            <w:shd w:val="clear" w:color="auto" w:fill="DBE5F1"/>
            <w:vAlign w:val="center"/>
          </w:tcPr>
          <w:p w14:paraId="3C939FE7" w14:textId="77777777" w:rsidR="00C554B1" w:rsidRPr="0025255F" w:rsidRDefault="00311BA7" w:rsidP="00A923ED">
            <w:pPr>
              <w:pStyle w:val="Heading3"/>
            </w:pPr>
            <w:r w:rsidRPr="0025255F">
              <w:t>DESCRIPTION OF</w:t>
            </w:r>
            <w:r w:rsidR="00FA20FB">
              <w:t xml:space="preserve"> problem</w:t>
            </w:r>
          </w:p>
        </w:tc>
      </w:tr>
      <w:tr w:rsidR="00C554B1" w:rsidRPr="0025255F" w14:paraId="2728E9D4" w14:textId="77777777" w:rsidTr="00823FAB">
        <w:trPr>
          <w:trHeight w:val="1389"/>
          <w:jc w:val="center"/>
        </w:trPr>
        <w:tc>
          <w:tcPr>
            <w:tcW w:w="10110" w:type="dxa"/>
            <w:gridSpan w:val="9"/>
          </w:tcPr>
          <w:p w14:paraId="7EB2A9CC" w14:textId="1BEC4307" w:rsidR="00E57D76" w:rsidRPr="00E57D76" w:rsidRDefault="00E57D76" w:rsidP="002B685E">
            <w:pPr>
              <w:pStyle w:val="body"/>
              <w:ind w:left="720"/>
            </w:pPr>
          </w:p>
        </w:tc>
      </w:tr>
      <w:tr w:rsidR="00B744EE" w:rsidRPr="0025255F" w14:paraId="5EC5363C" w14:textId="77777777" w:rsidTr="00F5004A">
        <w:trPr>
          <w:trHeight w:val="139"/>
          <w:jc w:val="center"/>
        </w:trPr>
        <w:tc>
          <w:tcPr>
            <w:tcW w:w="10110" w:type="dxa"/>
            <w:gridSpan w:val="9"/>
            <w:shd w:val="clear" w:color="auto" w:fill="DBE5F1"/>
            <w:vAlign w:val="center"/>
          </w:tcPr>
          <w:p w14:paraId="679F2116" w14:textId="77777777" w:rsidR="00B744EE" w:rsidRPr="0025255F" w:rsidRDefault="00FA20FB" w:rsidP="00A923ED">
            <w:pPr>
              <w:pStyle w:val="Heading3"/>
            </w:pPr>
            <w:r>
              <w:t xml:space="preserve">RESOLUTION: </w:t>
            </w:r>
            <w:r w:rsidR="000A6967">
              <w:t>CORRECTIVE</w:t>
            </w:r>
            <w:r w:rsidR="00B744EE" w:rsidRPr="0025255F">
              <w:t xml:space="preserve"> Action Taken</w:t>
            </w:r>
            <w:r>
              <w:t xml:space="preserve"> to resolve problem</w:t>
            </w:r>
          </w:p>
        </w:tc>
      </w:tr>
      <w:tr w:rsidR="00D674FF" w:rsidRPr="0025255F" w14:paraId="564D003C" w14:textId="77777777" w:rsidTr="00F5004A">
        <w:trPr>
          <w:trHeight w:val="163"/>
          <w:jc w:val="center"/>
        </w:trPr>
        <w:tc>
          <w:tcPr>
            <w:tcW w:w="10110" w:type="dxa"/>
            <w:gridSpan w:val="9"/>
            <w:shd w:val="clear" w:color="auto" w:fill="DBE5F1"/>
          </w:tcPr>
          <w:p w14:paraId="0B489B68" w14:textId="77777777" w:rsidR="002B685E" w:rsidRDefault="002B685E" w:rsidP="00326AFD">
            <w:pPr>
              <w:pStyle w:val="body"/>
              <w:rPr>
                <w:b/>
              </w:rPr>
            </w:pPr>
          </w:p>
          <w:p w14:paraId="41A41929" w14:textId="77777777" w:rsidR="002B685E" w:rsidRDefault="002B685E" w:rsidP="00326AFD">
            <w:pPr>
              <w:pStyle w:val="body"/>
              <w:rPr>
                <w:b/>
              </w:rPr>
            </w:pPr>
          </w:p>
          <w:p w14:paraId="75BFB343" w14:textId="7B7E9196" w:rsidR="00D674FF" w:rsidRDefault="000A6967" w:rsidP="00326AFD">
            <w:pPr>
              <w:pStyle w:val="body"/>
            </w:pPr>
            <w:r w:rsidRPr="000A6967">
              <w:rPr>
                <w:b/>
              </w:rPr>
              <w:t>CONSEQUENCE</w:t>
            </w:r>
            <w:r w:rsidR="00FA20FB">
              <w:rPr>
                <w:b/>
              </w:rPr>
              <w:t>S</w:t>
            </w:r>
            <w:r w:rsidRPr="000A6967">
              <w:rPr>
                <w:b/>
              </w:rPr>
              <w:t xml:space="preserve"> OF FAILURE TO CORRECT PROBLEM</w:t>
            </w:r>
          </w:p>
        </w:tc>
      </w:tr>
      <w:tr w:rsidR="00D674FF" w:rsidRPr="0025255F" w14:paraId="3ECAE74D" w14:textId="77777777" w:rsidTr="00903A9F">
        <w:trPr>
          <w:trHeight w:val="696"/>
          <w:jc w:val="center"/>
        </w:trPr>
        <w:tc>
          <w:tcPr>
            <w:tcW w:w="10110" w:type="dxa"/>
            <w:gridSpan w:val="9"/>
          </w:tcPr>
          <w:p w14:paraId="5B8CB4A1" w14:textId="77777777" w:rsidR="00A32446" w:rsidRDefault="00A32446" w:rsidP="00A32446">
            <w:pPr>
              <w:pStyle w:val="NormalWeb"/>
            </w:pPr>
          </w:p>
          <w:p w14:paraId="1B0C37F1" w14:textId="4F660280" w:rsidR="002B685E" w:rsidRPr="00A32446" w:rsidRDefault="002B685E" w:rsidP="00A32446">
            <w:pPr>
              <w:pStyle w:val="NormalWeb"/>
              <w:rPr>
                <w:color w:val="000000"/>
                <w:sz w:val="20"/>
                <w:szCs w:val="20"/>
              </w:rPr>
            </w:pPr>
          </w:p>
        </w:tc>
      </w:tr>
      <w:tr w:rsidR="00D674FF" w:rsidRPr="0025255F" w14:paraId="04077993" w14:textId="77777777" w:rsidTr="00F5004A">
        <w:trPr>
          <w:trHeight w:val="209"/>
          <w:jc w:val="center"/>
        </w:trPr>
        <w:tc>
          <w:tcPr>
            <w:tcW w:w="10110" w:type="dxa"/>
            <w:gridSpan w:val="9"/>
            <w:shd w:val="clear" w:color="auto" w:fill="DBE5F1"/>
          </w:tcPr>
          <w:p w14:paraId="09184B25" w14:textId="77777777" w:rsidR="00D674FF" w:rsidRPr="00FA20FB" w:rsidRDefault="00FA20FB" w:rsidP="00326AFD">
            <w:pPr>
              <w:pStyle w:val="body"/>
              <w:rPr>
                <w:b/>
              </w:rPr>
            </w:pPr>
            <w:r w:rsidRPr="00FA20FB">
              <w:rPr>
                <w:b/>
              </w:rPr>
              <w:t>EMPLOYEE COMMENTS:</w:t>
            </w:r>
          </w:p>
        </w:tc>
      </w:tr>
      <w:tr w:rsidR="00D674FF" w:rsidRPr="0025255F" w14:paraId="52191D6E" w14:textId="77777777" w:rsidTr="00EF0B95">
        <w:trPr>
          <w:trHeight w:val="399"/>
          <w:jc w:val="center"/>
        </w:trPr>
        <w:tc>
          <w:tcPr>
            <w:tcW w:w="10110" w:type="dxa"/>
            <w:gridSpan w:val="9"/>
          </w:tcPr>
          <w:p w14:paraId="2DCFB98C" w14:textId="1C157FD9" w:rsidR="00D674FF" w:rsidRDefault="00D674FF" w:rsidP="00326AFD">
            <w:pPr>
              <w:pStyle w:val="body"/>
            </w:pPr>
          </w:p>
          <w:p w14:paraId="150DEBBB" w14:textId="77777777" w:rsidR="00311BA7" w:rsidRDefault="00311BA7" w:rsidP="00326AFD">
            <w:pPr>
              <w:pStyle w:val="body"/>
            </w:pPr>
          </w:p>
        </w:tc>
      </w:tr>
      <w:tr w:rsidR="00D674FF" w:rsidRPr="0025255F" w14:paraId="7340BB3C" w14:textId="77777777" w:rsidTr="001C0B48">
        <w:trPr>
          <w:trHeight w:val="534"/>
          <w:jc w:val="center"/>
        </w:trPr>
        <w:tc>
          <w:tcPr>
            <w:tcW w:w="10110" w:type="dxa"/>
            <w:gridSpan w:val="9"/>
          </w:tcPr>
          <w:p w14:paraId="288ADD27" w14:textId="77777777" w:rsidR="00D674FF" w:rsidRDefault="00D674FF" w:rsidP="00326AFD">
            <w:pPr>
              <w:pStyle w:val="body"/>
            </w:pPr>
          </w:p>
          <w:p w14:paraId="7252F2FD" w14:textId="77777777" w:rsidR="00311BA7" w:rsidRDefault="00311BA7" w:rsidP="00326AFD">
            <w:pPr>
              <w:pStyle w:val="body"/>
            </w:pPr>
          </w:p>
        </w:tc>
      </w:tr>
      <w:tr w:rsidR="00326AFD" w:rsidRPr="0025255F" w14:paraId="13604E9D" w14:textId="77777777" w:rsidTr="001C0B48">
        <w:trPr>
          <w:trHeight w:val="534"/>
          <w:jc w:val="center"/>
        </w:trPr>
        <w:tc>
          <w:tcPr>
            <w:tcW w:w="10110" w:type="dxa"/>
            <w:gridSpan w:val="9"/>
          </w:tcPr>
          <w:p w14:paraId="155BD939" w14:textId="77777777" w:rsidR="00D674FF" w:rsidRDefault="00D674FF" w:rsidP="00326AFD">
            <w:pPr>
              <w:pStyle w:val="body"/>
            </w:pPr>
          </w:p>
          <w:p w14:paraId="7FA90CE3" w14:textId="77777777" w:rsidR="00311BA7" w:rsidRPr="0025255F" w:rsidRDefault="00311BA7" w:rsidP="00326AFD">
            <w:pPr>
              <w:pStyle w:val="body"/>
            </w:pPr>
          </w:p>
        </w:tc>
      </w:tr>
      <w:tr w:rsidR="00FA20FB" w:rsidRPr="0025255F" w14:paraId="75568D87" w14:textId="77777777" w:rsidTr="00903A9F">
        <w:trPr>
          <w:trHeight w:val="417"/>
          <w:jc w:val="center"/>
        </w:trPr>
        <w:tc>
          <w:tcPr>
            <w:tcW w:w="2175" w:type="dxa"/>
            <w:gridSpan w:val="2"/>
            <w:vAlign w:val="bottom"/>
          </w:tcPr>
          <w:p w14:paraId="70B4911C" w14:textId="77777777" w:rsidR="00C554B1" w:rsidRPr="00311BA7" w:rsidRDefault="00D674FF" w:rsidP="00326AFD">
            <w:pPr>
              <w:pStyle w:val="body"/>
              <w:rPr>
                <w:b/>
              </w:rPr>
            </w:pPr>
            <w:r w:rsidRPr="00311BA7">
              <w:rPr>
                <w:b/>
              </w:rPr>
              <w:t>Employee Signature</w:t>
            </w:r>
          </w:p>
        </w:tc>
        <w:tc>
          <w:tcPr>
            <w:tcW w:w="4499" w:type="dxa"/>
            <w:gridSpan w:val="2"/>
            <w:vAlign w:val="bottom"/>
          </w:tcPr>
          <w:p w14:paraId="5A2FC23A" w14:textId="77777777" w:rsidR="00C554B1" w:rsidRPr="0025255F" w:rsidRDefault="00C554B1" w:rsidP="006D1E89">
            <w:pPr>
              <w:pStyle w:val="body"/>
            </w:pPr>
          </w:p>
        </w:tc>
        <w:tc>
          <w:tcPr>
            <w:tcW w:w="1339" w:type="dxa"/>
            <w:gridSpan w:val="2"/>
            <w:vAlign w:val="bottom"/>
          </w:tcPr>
          <w:p w14:paraId="753B0A00" w14:textId="77777777" w:rsidR="00C554B1" w:rsidRPr="00311BA7" w:rsidRDefault="00B744EE" w:rsidP="00721A66">
            <w:pPr>
              <w:pStyle w:val="italic"/>
              <w:rPr>
                <w:b/>
              </w:rPr>
            </w:pPr>
            <w:r w:rsidRPr="00311BA7">
              <w:rPr>
                <w:b/>
              </w:rPr>
              <w:t>Date</w:t>
            </w:r>
          </w:p>
        </w:tc>
        <w:tc>
          <w:tcPr>
            <w:tcW w:w="2097" w:type="dxa"/>
            <w:gridSpan w:val="3"/>
            <w:vAlign w:val="bottom"/>
          </w:tcPr>
          <w:p w14:paraId="74FBA785" w14:textId="63BF29EB" w:rsidR="00C554B1" w:rsidRPr="0025255F" w:rsidRDefault="00C554B1" w:rsidP="006D1E89">
            <w:pPr>
              <w:pStyle w:val="body"/>
            </w:pPr>
          </w:p>
        </w:tc>
      </w:tr>
      <w:tr w:rsidR="00FA20FB" w:rsidRPr="0025255F" w14:paraId="1E2EF7BF" w14:textId="77777777" w:rsidTr="00823FAB">
        <w:trPr>
          <w:trHeight w:val="462"/>
          <w:jc w:val="center"/>
        </w:trPr>
        <w:tc>
          <w:tcPr>
            <w:tcW w:w="2175" w:type="dxa"/>
            <w:gridSpan w:val="2"/>
            <w:vAlign w:val="bottom"/>
          </w:tcPr>
          <w:p w14:paraId="1D65F8BE" w14:textId="77777777" w:rsidR="00C554B1" w:rsidRPr="00311BA7" w:rsidRDefault="00D674FF" w:rsidP="00326AFD">
            <w:pPr>
              <w:pStyle w:val="body"/>
              <w:rPr>
                <w:b/>
              </w:rPr>
            </w:pPr>
            <w:r w:rsidRPr="00311BA7">
              <w:rPr>
                <w:b/>
              </w:rPr>
              <w:t>Supervisor Signature</w:t>
            </w:r>
          </w:p>
        </w:tc>
        <w:tc>
          <w:tcPr>
            <w:tcW w:w="4499" w:type="dxa"/>
            <w:gridSpan w:val="2"/>
            <w:vAlign w:val="bottom"/>
          </w:tcPr>
          <w:p w14:paraId="6C044C84" w14:textId="77777777" w:rsidR="00C554B1" w:rsidRPr="0025255F" w:rsidRDefault="00C554B1" w:rsidP="006D1E89">
            <w:pPr>
              <w:pStyle w:val="body"/>
            </w:pPr>
          </w:p>
        </w:tc>
        <w:tc>
          <w:tcPr>
            <w:tcW w:w="1339" w:type="dxa"/>
            <w:gridSpan w:val="2"/>
            <w:vAlign w:val="bottom"/>
          </w:tcPr>
          <w:p w14:paraId="7BF84655" w14:textId="77777777" w:rsidR="00C554B1" w:rsidRPr="00311BA7" w:rsidRDefault="00B744EE" w:rsidP="00721A66">
            <w:pPr>
              <w:pStyle w:val="italic"/>
              <w:rPr>
                <w:b/>
              </w:rPr>
            </w:pPr>
            <w:r w:rsidRPr="00311BA7">
              <w:rPr>
                <w:b/>
              </w:rPr>
              <w:t>Date</w:t>
            </w:r>
          </w:p>
        </w:tc>
        <w:tc>
          <w:tcPr>
            <w:tcW w:w="2097" w:type="dxa"/>
            <w:gridSpan w:val="3"/>
            <w:vAlign w:val="bottom"/>
          </w:tcPr>
          <w:p w14:paraId="7EAF17BF" w14:textId="736E4D41" w:rsidR="00C554B1" w:rsidRPr="0025255F" w:rsidRDefault="00C554B1" w:rsidP="006D1E89">
            <w:pPr>
              <w:pStyle w:val="body"/>
            </w:pPr>
          </w:p>
        </w:tc>
      </w:tr>
      <w:tr w:rsidR="00FA20FB" w:rsidRPr="0025255F" w14:paraId="51C8EE1A" w14:textId="77777777" w:rsidTr="00823FAB">
        <w:trPr>
          <w:trHeight w:val="507"/>
          <w:jc w:val="center"/>
        </w:trPr>
        <w:tc>
          <w:tcPr>
            <w:tcW w:w="2175" w:type="dxa"/>
            <w:gridSpan w:val="2"/>
            <w:vAlign w:val="bottom"/>
          </w:tcPr>
          <w:p w14:paraId="42F0F075" w14:textId="7628F66E" w:rsidR="00C554B1" w:rsidRPr="00311BA7" w:rsidRDefault="00FA20FB" w:rsidP="00D674FF">
            <w:pPr>
              <w:pStyle w:val="body"/>
              <w:rPr>
                <w:b/>
              </w:rPr>
            </w:pPr>
            <w:r w:rsidRPr="00311BA7">
              <w:rPr>
                <w:b/>
              </w:rPr>
              <w:t xml:space="preserve">HR </w:t>
            </w:r>
            <w:r w:rsidR="00D674FF" w:rsidRPr="00311BA7">
              <w:rPr>
                <w:b/>
              </w:rPr>
              <w:t>Sig</w:t>
            </w:r>
            <w:r w:rsidR="00D72D11">
              <w:rPr>
                <w:b/>
              </w:rPr>
              <w:t>nature</w:t>
            </w:r>
          </w:p>
        </w:tc>
        <w:tc>
          <w:tcPr>
            <w:tcW w:w="4499" w:type="dxa"/>
            <w:gridSpan w:val="2"/>
            <w:vAlign w:val="bottom"/>
          </w:tcPr>
          <w:p w14:paraId="30459ABC" w14:textId="77777777" w:rsidR="00C554B1" w:rsidRPr="0025255F" w:rsidRDefault="00C554B1" w:rsidP="006D1E89">
            <w:pPr>
              <w:pStyle w:val="body"/>
            </w:pPr>
          </w:p>
        </w:tc>
        <w:tc>
          <w:tcPr>
            <w:tcW w:w="1339" w:type="dxa"/>
            <w:gridSpan w:val="2"/>
            <w:vAlign w:val="bottom"/>
          </w:tcPr>
          <w:p w14:paraId="794DFD27" w14:textId="77777777" w:rsidR="00C554B1" w:rsidRPr="00311BA7" w:rsidRDefault="00B744EE" w:rsidP="00721A66">
            <w:pPr>
              <w:pStyle w:val="italic"/>
              <w:rPr>
                <w:b/>
              </w:rPr>
            </w:pPr>
            <w:r w:rsidRPr="00311BA7">
              <w:rPr>
                <w:b/>
              </w:rPr>
              <w:t>Date</w:t>
            </w:r>
          </w:p>
        </w:tc>
        <w:tc>
          <w:tcPr>
            <w:tcW w:w="2097" w:type="dxa"/>
            <w:gridSpan w:val="3"/>
            <w:vAlign w:val="bottom"/>
          </w:tcPr>
          <w:p w14:paraId="3FF5BFB9" w14:textId="77777777" w:rsidR="00C554B1" w:rsidRPr="0025255F" w:rsidRDefault="00C554B1" w:rsidP="006D1E89">
            <w:pPr>
              <w:pStyle w:val="body"/>
            </w:pPr>
          </w:p>
        </w:tc>
      </w:tr>
    </w:tbl>
    <w:p w14:paraId="0D4B22F0" w14:textId="146B0BB2" w:rsidR="006456C4" w:rsidRDefault="006456C4" w:rsidP="00C554B1"/>
    <w:sectPr w:rsidR="006456C4" w:rsidSect="00266EC3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48308" w14:textId="77777777" w:rsidR="00682413" w:rsidRDefault="00682413">
      <w:r>
        <w:separator/>
      </w:r>
    </w:p>
  </w:endnote>
  <w:endnote w:type="continuationSeparator" w:id="0">
    <w:p w14:paraId="52E7FF06" w14:textId="77777777" w:rsidR="00682413" w:rsidRDefault="00682413">
      <w:r>
        <w:continuationSeparator/>
      </w:r>
    </w:p>
  </w:endnote>
  <w:endnote w:type="continuationNotice" w:id="1">
    <w:p w14:paraId="1B5AF874" w14:textId="77777777" w:rsidR="00682413" w:rsidRDefault="0068241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21149" w14:textId="77777777" w:rsidR="00682413" w:rsidRDefault="00682413">
      <w:r>
        <w:separator/>
      </w:r>
    </w:p>
  </w:footnote>
  <w:footnote w:type="continuationSeparator" w:id="0">
    <w:p w14:paraId="1F2E5B36" w14:textId="77777777" w:rsidR="00682413" w:rsidRDefault="00682413">
      <w:r>
        <w:continuationSeparator/>
      </w:r>
    </w:p>
  </w:footnote>
  <w:footnote w:type="continuationNotice" w:id="1">
    <w:p w14:paraId="26090634" w14:textId="77777777" w:rsidR="00682413" w:rsidRDefault="0068241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62DD5"/>
    <w:multiLevelType w:val="hybridMultilevel"/>
    <w:tmpl w:val="18D2A0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F5561B"/>
    <w:multiLevelType w:val="multilevel"/>
    <w:tmpl w:val="063A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1F11C9"/>
    <w:multiLevelType w:val="multilevel"/>
    <w:tmpl w:val="2216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4456344">
    <w:abstractNumId w:val="0"/>
  </w:num>
  <w:num w:numId="2" w16cid:durableId="1591427867">
    <w:abstractNumId w:val="2"/>
  </w:num>
  <w:num w:numId="3" w16cid:durableId="5095671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4FF"/>
    <w:rsid w:val="0000519F"/>
    <w:rsid w:val="00022D6E"/>
    <w:rsid w:val="00026B0F"/>
    <w:rsid w:val="00050024"/>
    <w:rsid w:val="000A6967"/>
    <w:rsid w:val="000B3F16"/>
    <w:rsid w:val="000B788B"/>
    <w:rsid w:val="000C6005"/>
    <w:rsid w:val="000E01CB"/>
    <w:rsid w:val="000E3C3E"/>
    <w:rsid w:val="000E7D5D"/>
    <w:rsid w:val="000F05F7"/>
    <w:rsid w:val="000F2CBA"/>
    <w:rsid w:val="0012547E"/>
    <w:rsid w:val="00133EE9"/>
    <w:rsid w:val="00134877"/>
    <w:rsid w:val="00135490"/>
    <w:rsid w:val="0018732B"/>
    <w:rsid w:val="001946B5"/>
    <w:rsid w:val="001B23A6"/>
    <w:rsid w:val="001C0B48"/>
    <w:rsid w:val="001D3167"/>
    <w:rsid w:val="001D47D4"/>
    <w:rsid w:val="001E0173"/>
    <w:rsid w:val="001F20E4"/>
    <w:rsid w:val="00217693"/>
    <w:rsid w:val="0025255F"/>
    <w:rsid w:val="002635F2"/>
    <w:rsid w:val="0026518F"/>
    <w:rsid w:val="00266EC3"/>
    <w:rsid w:val="002A5BAE"/>
    <w:rsid w:val="002B685E"/>
    <w:rsid w:val="002B6B15"/>
    <w:rsid w:val="002C7A85"/>
    <w:rsid w:val="002E5FCB"/>
    <w:rsid w:val="003023B2"/>
    <w:rsid w:val="0030589B"/>
    <w:rsid w:val="00311927"/>
    <w:rsid w:val="00311BA7"/>
    <w:rsid w:val="003141D0"/>
    <w:rsid w:val="003144F0"/>
    <w:rsid w:val="00315787"/>
    <w:rsid w:val="003163AE"/>
    <w:rsid w:val="00317E06"/>
    <w:rsid w:val="00321C81"/>
    <w:rsid w:val="00326AFD"/>
    <w:rsid w:val="00327878"/>
    <w:rsid w:val="00330528"/>
    <w:rsid w:val="00334658"/>
    <w:rsid w:val="0035094D"/>
    <w:rsid w:val="00364FEB"/>
    <w:rsid w:val="00376C39"/>
    <w:rsid w:val="00376C79"/>
    <w:rsid w:val="003905A4"/>
    <w:rsid w:val="003A20B4"/>
    <w:rsid w:val="003A54DE"/>
    <w:rsid w:val="003D4E6B"/>
    <w:rsid w:val="003F26BD"/>
    <w:rsid w:val="003F4453"/>
    <w:rsid w:val="004304B7"/>
    <w:rsid w:val="0043184A"/>
    <w:rsid w:val="0044674E"/>
    <w:rsid w:val="00454E73"/>
    <w:rsid w:val="00456EDC"/>
    <w:rsid w:val="004700E9"/>
    <w:rsid w:val="00471720"/>
    <w:rsid w:val="0047755D"/>
    <w:rsid w:val="004A5889"/>
    <w:rsid w:val="004C335B"/>
    <w:rsid w:val="004E703F"/>
    <w:rsid w:val="004F12AA"/>
    <w:rsid w:val="004F3DA1"/>
    <w:rsid w:val="00513C1E"/>
    <w:rsid w:val="0053351B"/>
    <w:rsid w:val="00552FFF"/>
    <w:rsid w:val="0055797C"/>
    <w:rsid w:val="00561B3D"/>
    <w:rsid w:val="00567E7D"/>
    <w:rsid w:val="0058377A"/>
    <w:rsid w:val="00593956"/>
    <w:rsid w:val="005A0397"/>
    <w:rsid w:val="005B34E1"/>
    <w:rsid w:val="005C3112"/>
    <w:rsid w:val="005D6B8B"/>
    <w:rsid w:val="005E27E3"/>
    <w:rsid w:val="0061301F"/>
    <w:rsid w:val="00620AE3"/>
    <w:rsid w:val="0063668D"/>
    <w:rsid w:val="006456C4"/>
    <w:rsid w:val="00675C65"/>
    <w:rsid w:val="00682413"/>
    <w:rsid w:val="006B2387"/>
    <w:rsid w:val="006C245C"/>
    <w:rsid w:val="006D1E89"/>
    <w:rsid w:val="006D45AC"/>
    <w:rsid w:val="006E0573"/>
    <w:rsid w:val="006E3657"/>
    <w:rsid w:val="00711A01"/>
    <w:rsid w:val="00721A66"/>
    <w:rsid w:val="007323C6"/>
    <w:rsid w:val="00763038"/>
    <w:rsid w:val="00764A26"/>
    <w:rsid w:val="00766D59"/>
    <w:rsid w:val="00776A06"/>
    <w:rsid w:val="00787BCF"/>
    <w:rsid w:val="00793C20"/>
    <w:rsid w:val="00793DC3"/>
    <w:rsid w:val="007A2FA2"/>
    <w:rsid w:val="007B698C"/>
    <w:rsid w:val="008003FA"/>
    <w:rsid w:val="00823FAB"/>
    <w:rsid w:val="00852DA7"/>
    <w:rsid w:val="0085584A"/>
    <w:rsid w:val="00880938"/>
    <w:rsid w:val="0088103C"/>
    <w:rsid w:val="008838CA"/>
    <w:rsid w:val="00883A91"/>
    <w:rsid w:val="00892257"/>
    <w:rsid w:val="00896E50"/>
    <w:rsid w:val="008A1FF4"/>
    <w:rsid w:val="008B0B06"/>
    <w:rsid w:val="008B552B"/>
    <w:rsid w:val="008B758D"/>
    <w:rsid w:val="008C0F01"/>
    <w:rsid w:val="008C3992"/>
    <w:rsid w:val="008D3F33"/>
    <w:rsid w:val="008E4035"/>
    <w:rsid w:val="008E6126"/>
    <w:rsid w:val="008F595F"/>
    <w:rsid w:val="00903A9F"/>
    <w:rsid w:val="0091485B"/>
    <w:rsid w:val="00924417"/>
    <w:rsid w:val="00926D49"/>
    <w:rsid w:val="00927816"/>
    <w:rsid w:val="009375D6"/>
    <w:rsid w:val="00941D8A"/>
    <w:rsid w:val="00952203"/>
    <w:rsid w:val="00974C7C"/>
    <w:rsid w:val="00975583"/>
    <w:rsid w:val="009A5C66"/>
    <w:rsid w:val="009B127E"/>
    <w:rsid w:val="009B571B"/>
    <w:rsid w:val="009E0E64"/>
    <w:rsid w:val="009E4D3C"/>
    <w:rsid w:val="009E5C53"/>
    <w:rsid w:val="00A01FC3"/>
    <w:rsid w:val="00A130FE"/>
    <w:rsid w:val="00A224F9"/>
    <w:rsid w:val="00A32446"/>
    <w:rsid w:val="00A3410C"/>
    <w:rsid w:val="00A46A22"/>
    <w:rsid w:val="00A528AE"/>
    <w:rsid w:val="00A61899"/>
    <w:rsid w:val="00A73655"/>
    <w:rsid w:val="00A923ED"/>
    <w:rsid w:val="00AB504E"/>
    <w:rsid w:val="00AC6A6A"/>
    <w:rsid w:val="00AD5CEA"/>
    <w:rsid w:val="00AE35F3"/>
    <w:rsid w:val="00AF08ED"/>
    <w:rsid w:val="00AF7728"/>
    <w:rsid w:val="00B12FAD"/>
    <w:rsid w:val="00B14DDC"/>
    <w:rsid w:val="00B37C58"/>
    <w:rsid w:val="00B37D5E"/>
    <w:rsid w:val="00B42E9E"/>
    <w:rsid w:val="00B57CA6"/>
    <w:rsid w:val="00B65C0A"/>
    <w:rsid w:val="00B65F36"/>
    <w:rsid w:val="00B744EE"/>
    <w:rsid w:val="00B85DE7"/>
    <w:rsid w:val="00B9396D"/>
    <w:rsid w:val="00BB27E8"/>
    <w:rsid w:val="00BC0B53"/>
    <w:rsid w:val="00BE51F1"/>
    <w:rsid w:val="00BF19F9"/>
    <w:rsid w:val="00C126A0"/>
    <w:rsid w:val="00C331AF"/>
    <w:rsid w:val="00C41A18"/>
    <w:rsid w:val="00C44EED"/>
    <w:rsid w:val="00C46015"/>
    <w:rsid w:val="00C5110A"/>
    <w:rsid w:val="00C554B1"/>
    <w:rsid w:val="00C5574B"/>
    <w:rsid w:val="00C57AFD"/>
    <w:rsid w:val="00C66098"/>
    <w:rsid w:val="00C71169"/>
    <w:rsid w:val="00C71A4F"/>
    <w:rsid w:val="00CA19AF"/>
    <w:rsid w:val="00CB46A6"/>
    <w:rsid w:val="00CB5FE9"/>
    <w:rsid w:val="00CD310B"/>
    <w:rsid w:val="00CD7BF1"/>
    <w:rsid w:val="00CE1641"/>
    <w:rsid w:val="00D122BE"/>
    <w:rsid w:val="00D308B3"/>
    <w:rsid w:val="00D37267"/>
    <w:rsid w:val="00D4648B"/>
    <w:rsid w:val="00D5339B"/>
    <w:rsid w:val="00D5431D"/>
    <w:rsid w:val="00D5469A"/>
    <w:rsid w:val="00D626A6"/>
    <w:rsid w:val="00D674FF"/>
    <w:rsid w:val="00D72D11"/>
    <w:rsid w:val="00D74CA8"/>
    <w:rsid w:val="00D86CB2"/>
    <w:rsid w:val="00D86D7C"/>
    <w:rsid w:val="00DA10BB"/>
    <w:rsid w:val="00DB1E4C"/>
    <w:rsid w:val="00DD700C"/>
    <w:rsid w:val="00DD7B40"/>
    <w:rsid w:val="00DE4588"/>
    <w:rsid w:val="00DE5BB4"/>
    <w:rsid w:val="00E10402"/>
    <w:rsid w:val="00E224C3"/>
    <w:rsid w:val="00E40315"/>
    <w:rsid w:val="00E41EC2"/>
    <w:rsid w:val="00E50EA2"/>
    <w:rsid w:val="00E52BFF"/>
    <w:rsid w:val="00E57D76"/>
    <w:rsid w:val="00E844C7"/>
    <w:rsid w:val="00ED3847"/>
    <w:rsid w:val="00ED6243"/>
    <w:rsid w:val="00ED7D03"/>
    <w:rsid w:val="00EE2B15"/>
    <w:rsid w:val="00EF0B95"/>
    <w:rsid w:val="00F41865"/>
    <w:rsid w:val="00F5004A"/>
    <w:rsid w:val="00F82E57"/>
    <w:rsid w:val="00F86B8B"/>
    <w:rsid w:val="00FA20FB"/>
    <w:rsid w:val="00FA6984"/>
    <w:rsid w:val="00FB0825"/>
    <w:rsid w:val="00FC2CA9"/>
    <w:rsid w:val="00FE4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8B0670"/>
  <w15:docId w15:val="{AA46981A-6F95-44CF-A8A6-67E780869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B0825"/>
    <w:rPr>
      <w:rFonts w:ascii="Book Antiqua" w:hAnsi="Book Antiqua"/>
      <w:sz w:val="18"/>
      <w:szCs w:val="24"/>
    </w:rPr>
  </w:style>
  <w:style w:type="paragraph" w:styleId="Heading1">
    <w:name w:val="heading 1"/>
    <w:basedOn w:val="Normal"/>
    <w:next w:val="Normal"/>
    <w:qFormat/>
    <w:rsid w:val="00326AFD"/>
    <w:pPr>
      <w:outlineLvl w:val="0"/>
    </w:pPr>
    <w:rPr>
      <w:sz w:val="40"/>
    </w:rPr>
  </w:style>
  <w:style w:type="paragraph" w:styleId="Heading2">
    <w:name w:val="heading 2"/>
    <w:basedOn w:val="Normal"/>
    <w:next w:val="Normal"/>
    <w:qFormat/>
    <w:rsid w:val="0025255F"/>
    <w:pPr>
      <w:spacing w:before="120"/>
      <w:outlineLvl w:val="1"/>
    </w:pPr>
    <w:rPr>
      <w:caps/>
      <w:spacing w:val="10"/>
      <w:szCs w:val="16"/>
    </w:rPr>
  </w:style>
  <w:style w:type="paragraph" w:styleId="Heading3">
    <w:name w:val="heading 3"/>
    <w:basedOn w:val="Normal"/>
    <w:next w:val="Normal"/>
    <w:qFormat/>
    <w:rsid w:val="00A923ED"/>
    <w:pPr>
      <w:spacing w:before="40"/>
      <w:outlineLvl w:val="2"/>
    </w:pPr>
    <w:rPr>
      <w:b/>
      <w:caps/>
      <w:spacing w:val="10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basedOn w:val="Normal"/>
    <w:rsid w:val="00326AFD"/>
    <w:pPr>
      <w:spacing w:before="80"/>
    </w:pPr>
    <w:rPr>
      <w:spacing w:val="10"/>
      <w:szCs w:val="18"/>
    </w:rPr>
  </w:style>
  <w:style w:type="paragraph" w:customStyle="1" w:styleId="italic">
    <w:name w:val="italic"/>
    <w:basedOn w:val="Normal"/>
    <w:rsid w:val="00FB0825"/>
    <w:rPr>
      <w:i/>
      <w:spacing w:val="10"/>
      <w:szCs w:val="18"/>
    </w:rPr>
  </w:style>
  <w:style w:type="paragraph" w:styleId="BalloonText">
    <w:name w:val="Balloon Text"/>
    <w:basedOn w:val="Normal"/>
    <w:semiHidden/>
    <w:rsid w:val="00513C1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semiHidden/>
    <w:unhideWhenUsed/>
    <w:rsid w:val="00DE458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semiHidden/>
    <w:rsid w:val="00DE4588"/>
    <w:rPr>
      <w:rFonts w:ascii="Book Antiqua" w:hAnsi="Book Antiqua"/>
      <w:sz w:val="18"/>
      <w:szCs w:val="24"/>
    </w:rPr>
  </w:style>
  <w:style w:type="paragraph" w:styleId="Footer">
    <w:name w:val="footer"/>
    <w:basedOn w:val="Normal"/>
    <w:link w:val="FooterChar"/>
    <w:semiHidden/>
    <w:unhideWhenUsed/>
    <w:rsid w:val="00DE458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semiHidden/>
    <w:rsid w:val="00DE4588"/>
    <w:rPr>
      <w:rFonts w:ascii="Book Antiqua" w:hAnsi="Book Antiqua"/>
      <w:sz w:val="18"/>
      <w:szCs w:val="24"/>
    </w:rPr>
  </w:style>
  <w:style w:type="character" w:customStyle="1" w:styleId="apple-converted-space">
    <w:name w:val="apple-converted-space"/>
    <w:basedOn w:val="DefaultParagraphFont"/>
    <w:rsid w:val="000E01CB"/>
  </w:style>
  <w:style w:type="character" w:styleId="Strong">
    <w:name w:val="Strong"/>
    <w:basedOn w:val="DefaultParagraphFont"/>
    <w:uiPriority w:val="22"/>
    <w:qFormat/>
    <w:rsid w:val="000E01CB"/>
    <w:rPr>
      <w:b/>
      <w:bCs/>
    </w:rPr>
  </w:style>
  <w:style w:type="paragraph" w:styleId="NormalWeb">
    <w:name w:val="Normal (Web)"/>
    <w:basedOn w:val="Normal"/>
    <w:uiPriority w:val="99"/>
    <w:unhideWhenUsed/>
    <w:rsid w:val="00A32446"/>
    <w:pPr>
      <w:spacing w:before="100" w:beforeAutospacing="1" w:after="100" w:afterAutospacing="1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ina\AppData\Roaming\Microsoft\Templates\Student%20disciplinary%20action%20form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207FDF727064499FE7E95D4EB7CC69" ma:contentTypeVersion="12" ma:contentTypeDescription="Create a new document." ma:contentTypeScope="" ma:versionID="c75c1461b304f0f4c664c8a872389cc0">
  <xsd:schema xmlns:xsd="http://www.w3.org/2001/XMLSchema" xmlns:xs="http://www.w3.org/2001/XMLSchema" xmlns:p="http://schemas.microsoft.com/office/2006/metadata/properties" xmlns:ns2="3b1aa990-e11a-4fa7-b04b-f928a189e9fe" targetNamespace="http://schemas.microsoft.com/office/2006/metadata/properties" ma:root="true" ma:fieldsID="f143f8b3b2d67c7d8a20fb13e6b95969" ns2:_="">
    <xsd:import namespace="3b1aa990-e11a-4fa7-b04b-f928a189e9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OCR" minOccurs="0"/>
                <xsd:element ref="ns2:MediaLengthInSeconds" minOccurs="0"/>
                <xsd:element ref="ns2:MediaServiceLocation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1aa990-e11a-4fa7-b04b-f928a189e9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8CE6C0E-D8A8-4E70-AD11-86252CE83E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1aa990-e11a-4fa7-b04b-f928a189e9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0B2FFDB-D099-427C-8A00-C76A5F20965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1A9A72F-BC4C-4B1B-980C-B44B9D1F0B9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C:\Users\Tina\AppData\Roaming\Microsoft\Templates\Student disciplinary action form.dot</Template>
  <TotalTime>272</TotalTime>
  <Pages>1</Pages>
  <Words>82</Words>
  <Characters>519</Characters>
  <Application>Microsoft Office Word</Application>
  <DocSecurity>0</DocSecurity>
  <Lines>23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>SHAWN LAUGHNER</cp:lastModifiedBy>
  <cp:revision>99</cp:revision>
  <cp:lastPrinted>2026-04-13T13:40:00Z</cp:lastPrinted>
  <dcterms:created xsi:type="dcterms:W3CDTF">2024-01-12T14:40:00Z</dcterms:created>
  <dcterms:modified xsi:type="dcterms:W3CDTF">2026-04-26T01:44:00Z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TC010183901033</vt:lpwstr>
  </property>
  <property fmtid="{D5CDD505-2E9C-101B-9397-08002B2CF9AE}" pid="3" name="ContentTypeId">
    <vt:lpwstr>0x01010035207FDF727064499FE7E95D4EB7CC69</vt:lpwstr>
  </property>
</Properties>
</file>